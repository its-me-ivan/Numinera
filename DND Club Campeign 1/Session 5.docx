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2369B0F" w14:textId="7C776F22" w:rsidR="00DD3E8E" w:rsidRDefault="00E77718" w:rsidP="009B5462">
      <w:pPr>
        <w:pStyle w:val="Title"/>
      </w:pPr>
      <w:r>
        <w:t xml:space="preserve">Session </w:t>
      </w:r>
      <w:r w:rsidR="00C80B46">
        <w:t>5</w:t>
      </w:r>
    </w:p>
    <w:p w14:paraId="282C5F5E" w14:textId="530EA6A2" w:rsidR="00D73622" w:rsidRDefault="00D73622" w:rsidP="00D73622">
      <w:pPr>
        <w:pStyle w:val="Heading1"/>
      </w:pPr>
      <w:r>
        <w:t>An Expedition</w:t>
      </w:r>
    </w:p>
    <w:p w14:paraId="4B398A4A" w14:textId="7D0CE7D2" w:rsidR="00D73622" w:rsidRDefault="00D73622" w:rsidP="00D73622">
      <w:r>
        <w:t xml:space="preserve">The Amber papacy wants to launch an expedition into the mysterious ironwood. The guars however are refusing to provide protection for the expedition, but they will hire the party. </w:t>
      </w:r>
    </w:p>
    <w:p w14:paraId="732663AD" w14:textId="22CADA29" w:rsidR="00D73622" w:rsidRDefault="00D73622" w:rsidP="00D73622"/>
    <w:p w14:paraId="5B20298A" w14:textId="56DFFD05" w:rsidR="00D73622" w:rsidRDefault="00D73622" w:rsidP="00D73622">
      <w:r>
        <w:t xml:space="preserve">They will accompany 3 amber priests: Ella (kind, bright green eyes), </w:t>
      </w:r>
      <w:proofErr w:type="spellStart"/>
      <w:r>
        <w:t>Benk</w:t>
      </w:r>
      <w:proofErr w:type="spellEnd"/>
      <w:r>
        <w:t xml:space="preserve"> (tall, </w:t>
      </w:r>
      <w:r w:rsidR="00230FFC">
        <w:t>curious</w:t>
      </w:r>
      <w:r>
        <w:t xml:space="preserve">) and </w:t>
      </w:r>
      <w:proofErr w:type="spellStart"/>
      <w:r>
        <w:t>Donin</w:t>
      </w:r>
      <w:proofErr w:type="spellEnd"/>
      <w:r>
        <w:t xml:space="preserve"> (old</w:t>
      </w:r>
      <w:r w:rsidR="00230FFC">
        <w:t>, cautious</w:t>
      </w:r>
      <w:r>
        <w:t>)</w:t>
      </w:r>
    </w:p>
    <w:p w14:paraId="2AC0848A" w14:textId="01BEB2C6" w:rsidR="00754BCC" w:rsidRDefault="00854FA0" w:rsidP="00854FA0">
      <w:pPr>
        <w:pStyle w:val="Heading2"/>
      </w:pPr>
      <w:r>
        <w:t>Permanent Storm</w:t>
      </w:r>
    </w:p>
    <w:p w14:paraId="631A46FC" w14:textId="2B34D2AB" w:rsidR="00854FA0" w:rsidRDefault="00854FA0" w:rsidP="00854FA0">
      <w:r>
        <w:t xml:space="preserve">Dark clouds build over the road south of </w:t>
      </w:r>
      <w:proofErr w:type="spellStart"/>
      <w:r>
        <w:t>Nulvac</w:t>
      </w:r>
      <w:proofErr w:type="spellEnd"/>
      <w:r>
        <w:t xml:space="preserve">. Issues can arise from that. In one place the road is flooding and must be forded. </w:t>
      </w:r>
    </w:p>
    <w:p w14:paraId="2482C4A3" w14:textId="47BE64E0" w:rsidR="00854FA0" w:rsidRDefault="00854FA0" w:rsidP="00854FA0"/>
    <w:p w14:paraId="6E30C009" w14:textId="1D6D20AB" w:rsidR="00854FA0" w:rsidRDefault="00854FA0" w:rsidP="00854FA0">
      <w:r>
        <w:t>A Nano is using a storm generator that looks like a large balloon to feed power into a large pink crystal.</w:t>
      </w:r>
    </w:p>
    <w:p w14:paraId="7E8B002E" w14:textId="53F674E5" w:rsidR="00C374F1" w:rsidRDefault="00C374F1" w:rsidP="00854FA0">
      <w:pPr>
        <w:rPr>
          <w:i/>
        </w:rPr>
      </w:pPr>
      <w:r>
        <w:rPr>
          <w:i/>
        </w:rPr>
        <w:t xml:space="preserve">This crystal can be used to power the castle later if the party chooses to do so. </w:t>
      </w:r>
    </w:p>
    <w:p w14:paraId="30EF6656" w14:textId="1AA3F1D5" w:rsidR="00C23DD0" w:rsidRDefault="00C23DD0" w:rsidP="00C23DD0">
      <w:pPr>
        <w:pStyle w:val="Heading2"/>
      </w:pPr>
      <w:r>
        <w:lastRenderedPageBreak/>
        <w:t>Tree Snake</w:t>
      </w:r>
    </w:p>
    <w:p w14:paraId="1E8132D3" w14:textId="4CA7B187" w:rsidR="00C23DD0" w:rsidRDefault="00C23DD0" w:rsidP="00C23DD0">
      <w:r>
        <w:rPr>
          <w:noProof/>
        </w:rPr>
        <w:drawing>
          <wp:inline distT="0" distB="0" distL="0" distR="0" wp14:anchorId="50EE7E3B" wp14:editId="686D8582">
            <wp:extent cx="5667375" cy="618172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618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19CC0" w14:textId="07B04F23" w:rsidR="005560FF" w:rsidRDefault="005560FF" w:rsidP="005560FF">
      <w:pPr>
        <w:pStyle w:val="Heading2"/>
      </w:pPr>
      <w:r>
        <w:t>Electrical Sprites (optional</w:t>
      </w:r>
      <w:r w:rsidR="00A60E3A">
        <w:t>)</w:t>
      </w:r>
    </w:p>
    <w:p w14:paraId="7C77032C" w14:textId="7566A867" w:rsidR="005560FF" w:rsidRDefault="005560FF" w:rsidP="005560FF">
      <w:r>
        <w:t>Balls of energy that flit between the trees. One touch can stop a man’s heart. It is unclear if they are hostile, or curious and unaware of their own danger</w:t>
      </w:r>
    </w:p>
    <w:p w14:paraId="7E575F6A" w14:textId="2E3CC610" w:rsidR="005560FF" w:rsidRDefault="005560FF" w:rsidP="005560FF"/>
    <w:p w14:paraId="3515F006" w14:textId="03334261" w:rsidR="00A60E3A" w:rsidRDefault="005560FF" w:rsidP="00A60E3A">
      <w:r>
        <w:t>If the PC’s get their attention they will begin coming toward them.</w:t>
      </w:r>
    </w:p>
    <w:p w14:paraId="0F2C7B1D" w14:textId="2ECCDEB1" w:rsidR="00A60E3A" w:rsidRDefault="00A60E3A" w:rsidP="00A60E3A">
      <w:pPr>
        <w:pStyle w:val="Heading3"/>
      </w:pPr>
      <w:r>
        <w:t>Electrical Sprites (LV2)</w:t>
      </w:r>
    </w:p>
    <w:p w14:paraId="5B4D46D9" w14:textId="322B81C3" w:rsidR="00A60E3A" w:rsidRDefault="00A60E3A" w:rsidP="00A60E3A">
      <w:r>
        <w:t>Attack for 6</w:t>
      </w:r>
    </w:p>
    <w:p w14:paraId="4A1DF00E" w14:textId="55768939" w:rsidR="00A60E3A" w:rsidRDefault="00A60E3A" w:rsidP="00A60E3A">
      <w:r>
        <w:lastRenderedPageBreak/>
        <w:t>If hit with conductive weapons, deal 6 damage.</w:t>
      </w:r>
    </w:p>
    <w:p w14:paraId="3F7B3A8E" w14:textId="72263D0F" w:rsidR="00C835BA" w:rsidRDefault="00E4497B" w:rsidP="00E4497B">
      <w:pPr>
        <w:pStyle w:val="Heading2"/>
      </w:pPr>
      <w:r>
        <w:t>Shadows and Mist</w:t>
      </w:r>
    </w:p>
    <w:p w14:paraId="4001576B" w14:textId="20ABDB97" w:rsidR="00E4497B" w:rsidRDefault="00E4497B" w:rsidP="00E4497B">
      <w:r>
        <w:t>In the fog of night shadows appear, humanoid but amorphous. They stand in the tree line watching. They move strangely but are not threatening</w:t>
      </w:r>
      <w:r w:rsidR="00DB1528">
        <w:t>.</w:t>
      </w:r>
      <w:r>
        <w:t xml:space="preserve"> </w:t>
      </w:r>
      <w:r w:rsidR="00DB1528">
        <w:t>They will eventually begin echoing words back, and then attempt to speak.</w:t>
      </w:r>
    </w:p>
    <w:p w14:paraId="16E3E907" w14:textId="406F7D73" w:rsidR="00DB1528" w:rsidRDefault="00DB1528" w:rsidP="00E4497B"/>
    <w:p w14:paraId="102C6F56" w14:textId="1FEF0493" w:rsidR="00DB1528" w:rsidRDefault="00DB1528" w:rsidP="00E4497B">
      <w:r>
        <w:t xml:space="preserve">They will mainly hit words like “Danger” and “Lost” and “Please” </w:t>
      </w:r>
    </w:p>
    <w:p w14:paraId="22CCC200" w14:textId="243B32B9" w:rsidR="00DB1528" w:rsidRDefault="00DB1528" w:rsidP="00E4497B"/>
    <w:p w14:paraId="0E15A9F1" w14:textId="7AD38928" w:rsidR="00DB1528" w:rsidRPr="00E4497B" w:rsidRDefault="00DB1528" w:rsidP="00E4497B">
      <w:r>
        <w:t xml:space="preserve">The people of </w:t>
      </w:r>
      <w:proofErr w:type="spellStart"/>
      <w:r>
        <w:t>Batos</w:t>
      </w:r>
      <w:proofErr w:type="spellEnd"/>
      <w:r>
        <w:t xml:space="preserve"> have a Nano who has been studying the shadows. He has seen another kind of shadow in the mist that seems to be a huge creature. He’s been working on a machine to allow people to cross into the plane these beings are on but needs many components. (Many of these can be found in the temple deep in the forest</w:t>
      </w:r>
      <w:r w:rsidR="00BC6590">
        <w:t>, he may also need info from someone in the dream sallow depending on how things are going</w:t>
      </w:r>
      <w:r>
        <w:t>).</w:t>
      </w:r>
      <w:bookmarkStart w:id="0" w:name="_GoBack"/>
      <w:bookmarkEnd w:id="0"/>
    </w:p>
    <w:p w14:paraId="1AFD7961" w14:textId="4E1BF0F1" w:rsidR="00A31EE9" w:rsidRDefault="00A60E3A" w:rsidP="00A31EE9">
      <w:pPr>
        <w:pStyle w:val="Heading2"/>
      </w:pPr>
      <w:r>
        <w:lastRenderedPageBreak/>
        <w:t>N</w:t>
      </w:r>
      <w:r w:rsidR="00A31EE9">
        <w:t>ight Encounters</w:t>
      </w:r>
    </w:p>
    <w:p w14:paraId="20F72F1C" w14:textId="27D503AA" w:rsidR="006B119A" w:rsidRPr="006B119A" w:rsidRDefault="006B119A" w:rsidP="006B119A">
      <w:pPr>
        <w:pStyle w:val="Heading3"/>
      </w:pPr>
      <w:r>
        <w:t xml:space="preserve">Band of </w:t>
      </w:r>
      <w:proofErr w:type="spellStart"/>
      <w:r>
        <w:t>Culova</w:t>
      </w:r>
      <w:proofErr w:type="spellEnd"/>
      <w:r>
        <w:t xml:space="preserve"> (14+)</w:t>
      </w:r>
    </w:p>
    <w:p w14:paraId="3A5B8579" w14:textId="0373A742" w:rsidR="00A60E3A" w:rsidRPr="00A60E3A" w:rsidRDefault="006B119A" w:rsidP="00A60E3A">
      <w:r>
        <w:rPr>
          <w:noProof/>
        </w:rPr>
        <w:drawing>
          <wp:inline distT="0" distB="0" distL="0" distR="0" wp14:anchorId="06E44EBF" wp14:editId="3EF813CA">
            <wp:extent cx="5943600" cy="48463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4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D0EE1" w14:textId="23E4F504" w:rsidR="005560FF" w:rsidRDefault="005560FF" w:rsidP="005560FF">
      <w:pPr>
        <w:pStyle w:val="Heading3"/>
      </w:pPr>
      <w:proofErr w:type="spellStart"/>
      <w:r>
        <w:lastRenderedPageBreak/>
        <w:t>Nibovian</w:t>
      </w:r>
      <w:proofErr w:type="spellEnd"/>
      <w:r>
        <w:t xml:space="preserve"> Companion (on a 17+)</w:t>
      </w:r>
    </w:p>
    <w:p w14:paraId="0390B24C" w14:textId="77777777" w:rsidR="005560FF" w:rsidRDefault="005560FF" w:rsidP="005560FF">
      <w:r>
        <w:rPr>
          <w:noProof/>
        </w:rPr>
        <w:drawing>
          <wp:inline distT="0" distB="0" distL="0" distR="0" wp14:anchorId="6114B7F1" wp14:editId="72E18A70">
            <wp:extent cx="5095875" cy="67246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672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F51C0" w14:textId="77777777" w:rsidR="00A31EE9" w:rsidRPr="00A31EE9" w:rsidRDefault="00A31EE9" w:rsidP="00A31EE9"/>
    <w:p w14:paraId="330D76FE" w14:textId="4A5C2538" w:rsidR="00230FFC" w:rsidRDefault="00230FFC" w:rsidP="00230FFC">
      <w:pPr>
        <w:pStyle w:val="Heading2"/>
      </w:pPr>
      <w:r>
        <w:t>Cultists</w:t>
      </w:r>
    </w:p>
    <w:p w14:paraId="4C0CAC8F" w14:textId="65C0A352" w:rsidR="00230FFC" w:rsidRDefault="00230FFC" w:rsidP="00230FFC">
      <w:r>
        <w:t xml:space="preserve">There are cultists in these woods wearing black and green robes. They are a radical sect of </w:t>
      </w:r>
      <w:proofErr w:type="spellStart"/>
      <w:r>
        <w:t>Hestans</w:t>
      </w:r>
      <w:proofErr w:type="spellEnd"/>
      <w:r>
        <w:t xml:space="preserve">. </w:t>
      </w:r>
    </w:p>
    <w:p w14:paraId="2A465C21" w14:textId="68492192" w:rsidR="00DB1528" w:rsidRDefault="00DB1528" w:rsidP="00230FFC"/>
    <w:p w14:paraId="5899D819" w14:textId="79967DA8" w:rsidR="00DB1528" w:rsidRDefault="00DB1528" w:rsidP="00230FFC">
      <w:r>
        <w:t xml:space="preserve">They have a town called </w:t>
      </w:r>
      <w:proofErr w:type="spellStart"/>
      <w:r>
        <w:t>Zeela</w:t>
      </w:r>
      <w:proofErr w:type="spellEnd"/>
      <w:r>
        <w:t xml:space="preserve"> that exists in the shadow of the great step pyramid.</w:t>
      </w:r>
    </w:p>
    <w:p w14:paraId="1D5F866D" w14:textId="58A6A6DC" w:rsidR="00DB1528" w:rsidRDefault="00DB1528" w:rsidP="00230FFC">
      <w:r>
        <w:lastRenderedPageBreak/>
        <w:t xml:space="preserve">Johann may be able to convince them that he wants to ascend which will allow access to the </w:t>
      </w:r>
      <w:proofErr w:type="spellStart"/>
      <w:r>
        <w:t>labarynth</w:t>
      </w:r>
      <w:proofErr w:type="spellEnd"/>
      <w:r>
        <w:t>.</w:t>
      </w:r>
    </w:p>
    <w:p w14:paraId="73DD8A94" w14:textId="77777777" w:rsidR="005560FF" w:rsidRDefault="005560FF" w:rsidP="005560FF">
      <w:pPr>
        <w:pStyle w:val="Heading2"/>
      </w:pPr>
      <w:r>
        <w:lastRenderedPageBreak/>
        <w:t>Dream Sallow</w:t>
      </w:r>
    </w:p>
    <w:p w14:paraId="151A56B2" w14:textId="77777777" w:rsidR="005560FF" w:rsidRDefault="005560FF" w:rsidP="005560FF">
      <w:r>
        <w:rPr>
          <w:noProof/>
        </w:rPr>
        <w:drawing>
          <wp:inline distT="0" distB="0" distL="0" distR="0" wp14:anchorId="2E7CAB2E" wp14:editId="7FBFC63E">
            <wp:extent cx="5695950" cy="759105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00831" cy="7597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0C260" w14:textId="77777777" w:rsidR="005560FF" w:rsidRPr="00230FFC" w:rsidRDefault="005560FF" w:rsidP="00230FFC"/>
    <w:p w14:paraId="59AC8662" w14:textId="33E03378" w:rsidR="00924AE1" w:rsidRDefault="00C835BA" w:rsidP="00924AE1">
      <w:pPr>
        <w:pStyle w:val="Heading1"/>
      </w:pPr>
      <w:proofErr w:type="spellStart"/>
      <w:r>
        <w:lastRenderedPageBreak/>
        <w:t>Batos</w:t>
      </w:r>
      <w:proofErr w:type="spellEnd"/>
    </w:p>
    <w:p w14:paraId="3B235E28" w14:textId="595CD551" w:rsidR="00C835BA" w:rsidRPr="00C835BA" w:rsidRDefault="00854FA0" w:rsidP="00C835BA">
      <w:r>
        <w:t xml:space="preserve">A town in the woods created by </w:t>
      </w:r>
      <w:proofErr w:type="spellStart"/>
      <w:r>
        <w:t>Culova</w:t>
      </w:r>
      <w:proofErr w:type="spellEnd"/>
    </w:p>
    <w:p w14:paraId="3A239EEC" w14:textId="77777777" w:rsidR="00230FFC" w:rsidRDefault="00230FFC" w:rsidP="00230FFC">
      <w:pPr>
        <w:pStyle w:val="Heading1"/>
      </w:pPr>
      <w:r>
        <w:t>Back in Town</w:t>
      </w:r>
    </w:p>
    <w:p w14:paraId="53D94AE3" w14:textId="60EAD002" w:rsidR="00A31EE9" w:rsidRDefault="00854FA0" w:rsidP="00854FA0">
      <w:pPr>
        <w:pStyle w:val="Heading3"/>
      </w:pPr>
      <w:r>
        <w:t>Rumors</w:t>
      </w:r>
    </w:p>
    <w:p w14:paraId="2B3AD417" w14:textId="07D709DF" w:rsidR="00854FA0" w:rsidRDefault="00854FA0" w:rsidP="00854FA0">
      <w:pPr>
        <w:pStyle w:val="ListParagraph"/>
        <w:numPr>
          <w:ilvl w:val="0"/>
          <w:numId w:val="11"/>
        </w:numPr>
      </w:pPr>
      <w:r>
        <w:t>Ghosts at Specter’s Peak</w:t>
      </w:r>
    </w:p>
    <w:p w14:paraId="5FA26283" w14:textId="0953E30D" w:rsidR="00854FA0" w:rsidRDefault="00854FA0" w:rsidP="00854FA0">
      <w:pPr>
        <w:pStyle w:val="ListParagraph"/>
        <w:numPr>
          <w:ilvl w:val="0"/>
          <w:numId w:val="11"/>
        </w:numPr>
      </w:pPr>
      <w:r>
        <w:t>Great metal face at sleeping giant</w:t>
      </w:r>
    </w:p>
    <w:p w14:paraId="723A2A3C" w14:textId="26AA7640" w:rsidR="00854FA0" w:rsidRDefault="00854FA0" w:rsidP="00854FA0">
      <w:pPr>
        <w:pStyle w:val="ListParagraph"/>
        <w:numPr>
          <w:ilvl w:val="0"/>
          <w:numId w:val="11"/>
        </w:numPr>
      </w:pPr>
      <w:r>
        <w:t>Permanent storm on the road south</w:t>
      </w:r>
    </w:p>
    <w:p w14:paraId="7487444C" w14:textId="67ACFF70" w:rsidR="00854FA0" w:rsidRDefault="00854FA0" w:rsidP="00854FA0">
      <w:pPr>
        <w:pStyle w:val="ListParagraph"/>
        <w:numPr>
          <w:ilvl w:val="0"/>
          <w:numId w:val="11"/>
        </w:numPr>
      </w:pPr>
      <w:r>
        <w:t>Arsonist in Woodhaven</w:t>
      </w:r>
    </w:p>
    <w:p w14:paraId="72D06332" w14:textId="3088ACC5" w:rsidR="00C23DD0" w:rsidRDefault="00C23DD0" w:rsidP="00854FA0">
      <w:pPr>
        <w:pStyle w:val="ListParagraph"/>
        <w:numPr>
          <w:ilvl w:val="0"/>
          <w:numId w:val="11"/>
        </w:numPr>
      </w:pPr>
      <w:r>
        <w:t>Devouring Shadows</w:t>
      </w:r>
    </w:p>
    <w:p w14:paraId="0658CFCC" w14:textId="6A9810DF" w:rsidR="00E4497B" w:rsidRDefault="00E4497B" w:rsidP="00854FA0">
      <w:pPr>
        <w:pStyle w:val="ListParagraph"/>
        <w:numPr>
          <w:ilvl w:val="0"/>
          <w:numId w:val="11"/>
        </w:numPr>
      </w:pPr>
      <w:r>
        <w:t>Shadows who Watch</w:t>
      </w:r>
    </w:p>
    <w:p w14:paraId="4618708F" w14:textId="7BA345ED" w:rsidR="00854FA0" w:rsidRDefault="00C374F1" w:rsidP="00C374F1">
      <w:pPr>
        <w:pStyle w:val="Heading1"/>
      </w:pPr>
      <w:r>
        <w:t>Crafting</w:t>
      </w:r>
    </w:p>
    <w:p w14:paraId="41BE9F6A" w14:textId="391330DB" w:rsidR="00C374F1" w:rsidRDefault="00C374F1" w:rsidP="00C374F1">
      <w:pPr>
        <w:pStyle w:val="Heading2"/>
      </w:pPr>
      <w:r>
        <w:t>Lightning Staff</w:t>
      </w:r>
    </w:p>
    <w:p w14:paraId="30460645" w14:textId="3D0283FF" w:rsidR="00C374F1" w:rsidRDefault="00C374F1" w:rsidP="00C374F1">
      <w:pPr>
        <w:pStyle w:val="ListParagraph"/>
        <w:numPr>
          <w:ilvl w:val="0"/>
          <w:numId w:val="12"/>
        </w:numPr>
      </w:pPr>
      <w:r>
        <w:t>Pink Charge Crystal</w:t>
      </w:r>
    </w:p>
    <w:p w14:paraId="248E9425" w14:textId="2D774759" w:rsidR="00C374F1" w:rsidRDefault="00C374F1" w:rsidP="00C374F1">
      <w:pPr>
        <w:pStyle w:val="ListParagraph"/>
        <w:numPr>
          <w:ilvl w:val="0"/>
          <w:numId w:val="12"/>
        </w:numPr>
      </w:pPr>
      <w:r>
        <w:t>20 shins</w:t>
      </w:r>
    </w:p>
    <w:p w14:paraId="53F8E418" w14:textId="432A8C56" w:rsidR="00C374F1" w:rsidRDefault="005F3F93" w:rsidP="00C374F1">
      <w:pPr>
        <w:pStyle w:val="ListParagraph"/>
        <w:numPr>
          <w:ilvl w:val="0"/>
          <w:numId w:val="12"/>
        </w:numPr>
      </w:pPr>
      <w:r>
        <w:t>3</w:t>
      </w:r>
      <w:r w:rsidR="00C374F1">
        <w:t xml:space="preserve"> XP</w:t>
      </w:r>
    </w:p>
    <w:p w14:paraId="241C201F" w14:textId="2D66FDE7" w:rsidR="00C374F1" w:rsidRDefault="00C374F1" w:rsidP="00C374F1">
      <w:pPr>
        <w:pStyle w:val="ListParagraph"/>
        <w:numPr>
          <w:ilvl w:val="0"/>
          <w:numId w:val="12"/>
        </w:numPr>
      </w:pPr>
      <w:r>
        <w:t>A conductive rod of some kind</w:t>
      </w:r>
    </w:p>
    <w:p w14:paraId="63274123" w14:textId="7D24E431" w:rsidR="00C374F1" w:rsidRDefault="00C374F1" w:rsidP="00C374F1">
      <w:pPr>
        <w:pStyle w:val="ListParagraph"/>
        <w:numPr>
          <w:ilvl w:val="0"/>
          <w:numId w:val="12"/>
        </w:numPr>
      </w:pPr>
      <w:r>
        <w:t>An ark capacitor</w:t>
      </w:r>
    </w:p>
    <w:p w14:paraId="5D295544" w14:textId="0C5BAEEC" w:rsidR="00C374F1" w:rsidRDefault="00C374F1" w:rsidP="00C374F1">
      <w:pPr>
        <w:rPr>
          <w:i/>
        </w:rPr>
      </w:pPr>
      <w:r>
        <w:rPr>
          <w:i/>
        </w:rPr>
        <w:t>Range: Short</w:t>
      </w:r>
    </w:p>
    <w:p w14:paraId="34524CD5" w14:textId="241D6E15" w:rsidR="00C374F1" w:rsidRPr="00C374F1" w:rsidRDefault="00C374F1" w:rsidP="00C374F1">
      <w:pPr>
        <w:rPr>
          <w:i/>
        </w:rPr>
      </w:pPr>
      <w:r>
        <w:rPr>
          <w:i/>
        </w:rPr>
        <w:t>Damage: 4 (electric)</w:t>
      </w:r>
    </w:p>
    <w:sectPr w:rsidR="00C374F1" w:rsidRPr="00C374F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070E8E"/>
    <w:multiLevelType w:val="hybridMultilevel"/>
    <w:tmpl w:val="410CD1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E76344"/>
    <w:multiLevelType w:val="hybridMultilevel"/>
    <w:tmpl w:val="CBD2E1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F1653CE"/>
    <w:multiLevelType w:val="hybridMultilevel"/>
    <w:tmpl w:val="DC006B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1061885"/>
    <w:multiLevelType w:val="hybridMultilevel"/>
    <w:tmpl w:val="D276A3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7C24682"/>
    <w:multiLevelType w:val="hybridMultilevel"/>
    <w:tmpl w:val="4864B3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ADE7AD3"/>
    <w:multiLevelType w:val="hybridMultilevel"/>
    <w:tmpl w:val="83FCC7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27808A2"/>
    <w:multiLevelType w:val="hybridMultilevel"/>
    <w:tmpl w:val="C25857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B657DE4"/>
    <w:multiLevelType w:val="hybridMultilevel"/>
    <w:tmpl w:val="D61215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50C3F76"/>
    <w:multiLevelType w:val="hybridMultilevel"/>
    <w:tmpl w:val="80A250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AA04979"/>
    <w:multiLevelType w:val="hybridMultilevel"/>
    <w:tmpl w:val="295876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6591178"/>
    <w:multiLevelType w:val="hybridMultilevel"/>
    <w:tmpl w:val="71D2EC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CC016A5"/>
    <w:multiLevelType w:val="hybridMultilevel"/>
    <w:tmpl w:val="C64E49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2"/>
  </w:num>
  <w:num w:numId="3">
    <w:abstractNumId w:val="8"/>
  </w:num>
  <w:num w:numId="4">
    <w:abstractNumId w:val="0"/>
  </w:num>
  <w:num w:numId="5">
    <w:abstractNumId w:val="7"/>
  </w:num>
  <w:num w:numId="6">
    <w:abstractNumId w:val="10"/>
  </w:num>
  <w:num w:numId="7">
    <w:abstractNumId w:val="5"/>
  </w:num>
  <w:num w:numId="8">
    <w:abstractNumId w:val="11"/>
  </w:num>
  <w:num w:numId="9">
    <w:abstractNumId w:val="3"/>
  </w:num>
  <w:num w:numId="10">
    <w:abstractNumId w:val="4"/>
  </w:num>
  <w:num w:numId="11">
    <w:abstractNumId w:val="1"/>
  </w:num>
  <w:num w:numId="1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activeWritingStyle w:appName="MSWord" w:lang="en-US" w:vendorID="64" w:dllVersion="0" w:nlCheck="1" w:checkStyle="1"/>
  <w:proofState w:spelling="clean" w:grammar="clean"/>
  <w:attachedTemplate r:id="rId1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B5462"/>
    <w:rsid w:val="00010559"/>
    <w:rsid w:val="00027968"/>
    <w:rsid w:val="00061A0D"/>
    <w:rsid w:val="00094ECF"/>
    <w:rsid w:val="00097C15"/>
    <w:rsid w:val="001E0E0C"/>
    <w:rsid w:val="001E5C34"/>
    <w:rsid w:val="00230FFC"/>
    <w:rsid w:val="002430D2"/>
    <w:rsid w:val="00294B1A"/>
    <w:rsid w:val="002A3EEF"/>
    <w:rsid w:val="002A4138"/>
    <w:rsid w:val="002F166B"/>
    <w:rsid w:val="0034035F"/>
    <w:rsid w:val="003503BE"/>
    <w:rsid w:val="003B672B"/>
    <w:rsid w:val="00422567"/>
    <w:rsid w:val="00471ABD"/>
    <w:rsid w:val="00475A45"/>
    <w:rsid w:val="004B72F5"/>
    <w:rsid w:val="004C33E9"/>
    <w:rsid w:val="004D5438"/>
    <w:rsid w:val="004D75BA"/>
    <w:rsid w:val="005560FF"/>
    <w:rsid w:val="00587EA4"/>
    <w:rsid w:val="005F3F93"/>
    <w:rsid w:val="00615E26"/>
    <w:rsid w:val="00657584"/>
    <w:rsid w:val="0068150D"/>
    <w:rsid w:val="006937F5"/>
    <w:rsid w:val="006942C8"/>
    <w:rsid w:val="006B119A"/>
    <w:rsid w:val="0070766A"/>
    <w:rsid w:val="00722BDD"/>
    <w:rsid w:val="00754BCC"/>
    <w:rsid w:val="0085088A"/>
    <w:rsid w:val="00854FA0"/>
    <w:rsid w:val="00863BD0"/>
    <w:rsid w:val="0087168F"/>
    <w:rsid w:val="008864D3"/>
    <w:rsid w:val="008C71FB"/>
    <w:rsid w:val="008E2A42"/>
    <w:rsid w:val="008E589E"/>
    <w:rsid w:val="008F0001"/>
    <w:rsid w:val="008F09A0"/>
    <w:rsid w:val="008F15EF"/>
    <w:rsid w:val="00924AE1"/>
    <w:rsid w:val="009309FB"/>
    <w:rsid w:val="00950647"/>
    <w:rsid w:val="009B5462"/>
    <w:rsid w:val="009F64B7"/>
    <w:rsid w:val="00A15292"/>
    <w:rsid w:val="00A22E84"/>
    <w:rsid w:val="00A31EE9"/>
    <w:rsid w:val="00A32616"/>
    <w:rsid w:val="00A52524"/>
    <w:rsid w:val="00A603D9"/>
    <w:rsid w:val="00A60E3A"/>
    <w:rsid w:val="00A731E8"/>
    <w:rsid w:val="00AD482B"/>
    <w:rsid w:val="00B35590"/>
    <w:rsid w:val="00B55102"/>
    <w:rsid w:val="00BA6EF8"/>
    <w:rsid w:val="00BB6B31"/>
    <w:rsid w:val="00BC6590"/>
    <w:rsid w:val="00BE0F83"/>
    <w:rsid w:val="00C23DD0"/>
    <w:rsid w:val="00C374F1"/>
    <w:rsid w:val="00C566F1"/>
    <w:rsid w:val="00C6355F"/>
    <w:rsid w:val="00C80B46"/>
    <w:rsid w:val="00C835BA"/>
    <w:rsid w:val="00CC5F6A"/>
    <w:rsid w:val="00CD3D3A"/>
    <w:rsid w:val="00D03EB9"/>
    <w:rsid w:val="00D26994"/>
    <w:rsid w:val="00D67248"/>
    <w:rsid w:val="00D73622"/>
    <w:rsid w:val="00D73B12"/>
    <w:rsid w:val="00DB1528"/>
    <w:rsid w:val="00DD3E8E"/>
    <w:rsid w:val="00E17D63"/>
    <w:rsid w:val="00E310E2"/>
    <w:rsid w:val="00E4497B"/>
    <w:rsid w:val="00E535A4"/>
    <w:rsid w:val="00E56A74"/>
    <w:rsid w:val="00E77718"/>
    <w:rsid w:val="00EF7DC7"/>
    <w:rsid w:val="00F06FC8"/>
    <w:rsid w:val="00F55F93"/>
    <w:rsid w:val="00FD63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E1A454"/>
  <w15:chartTrackingRefBased/>
  <w15:docId w15:val="{B0A14AE3-5ECB-487B-8C6E-992A989944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="Times New Roman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9B5462"/>
    <w:rPr>
      <w:rFonts w:ascii="Arial" w:hAnsi="Arial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spacing w:before="240" w:after="60"/>
      <w:outlineLvl w:val="0"/>
    </w:pPr>
    <w:rPr>
      <w:rFonts w:asciiTheme="majorHAnsi" w:eastAsiaTheme="majorEastAsia" w:hAnsiTheme="majorHAnsi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spacing w:before="240" w:after="60"/>
      <w:outlineLvl w:val="1"/>
    </w:pPr>
    <w:rPr>
      <w:rFonts w:asciiTheme="majorHAnsi" w:eastAsiaTheme="majorEastAsia" w:hAnsiTheme="majorHAns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spacing w:before="240" w:after="60"/>
      <w:outlineLvl w:val="2"/>
    </w:pPr>
    <w:rPr>
      <w:rFonts w:asciiTheme="majorHAnsi" w:eastAsiaTheme="majorEastAsia" w:hAnsiTheme="majorHAnsi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spacing w:before="240" w:after="60"/>
      <w:outlineLvl w:val="6"/>
    </w:p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spacing w:before="240" w:after="60"/>
      <w:outlineLvl w:val="7"/>
    </w:pPr>
    <w:rPr>
      <w:i/>
      <w:iCs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spacing w:before="240" w:after="60"/>
      <w:outlineLvl w:val="8"/>
    </w:pPr>
    <w:rPr>
      <w:rFonts w:asciiTheme="majorHAnsi" w:eastAsiaTheme="majorEastAsia" w:hAnsiTheme="majorHAns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basedOn w:val="Normal"/>
    <w:uiPriority w:val="1"/>
    <w:qFormat/>
    <w:rsid w:val="00E310E2"/>
    <w:rPr>
      <w:b/>
      <w:szCs w:val="32"/>
    </w:r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/>
      <w:b/>
      <w:bCs/>
      <w:kern w:val="32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eastAsiaTheme="majorEastAsia" w:hAnsiTheme="majorHAnsi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rPr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Pr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b/>
      <w:bCs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Pr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rPr>
      <w:rFonts w:asciiTheme="majorHAnsi" w:eastAsiaTheme="majorEastAsia" w:hAnsiTheme="majorHAnsi"/>
    </w:rPr>
  </w:style>
  <w:style w:type="paragraph" w:styleId="Title">
    <w:name w:val="Title"/>
    <w:basedOn w:val="Normal"/>
    <w:next w:val="Normal"/>
    <w:link w:val="TitleChar"/>
    <w:uiPriority w:val="10"/>
    <w:qFormat/>
    <w:pPr>
      <w:spacing w:before="240" w:after="60"/>
      <w:jc w:val="center"/>
      <w:outlineLvl w:val="0"/>
    </w:pPr>
    <w:rPr>
      <w:rFonts w:asciiTheme="majorHAnsi" w:eastAsiaTheme="majorEastAsia" w:hAnsiTheme="majorHAnsi"/>
      <w:b/>
      <w:bCs/>
      <w:kern w:val="28"/>
      <w:sz w:val="32"/>
      <w:szCs w:val="32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/>
      <w:b/>
      <w:bCs/>
      <w:kern w:val="28"/>
      <w:sz w:val="32"/>
      <w:szCs w:val="32"/>
    </w:rPr>
  </w:style>
  <w:style w:type="paragraph" w:styleId="Subtitle">
    <w:name w:val="Subtitle"/>
    <w:basedOn w:val="Normal"/>
    <w:next w:val="Normal"/>
    <w:link w:val="SubtitleChar"/>
    <w:uiPriority w:val="11"/>
    <w:qFormat/>
    <w:pPr>
      <w:spacing w:after="60"/>
      <w:jc w:val="center"/>
      <w:outlineLvl w:val="1"/>
    </w:pPr>
    <w:rPr>
      <w:rFonts w:asciiTheme="majorHAnsi" w:eastAsiaTheme="majorEastAsia" w:hAnsiTheme="majorHAnsi"/>
    </w:rPr>
  </w:style>
  <w:style w:type="character" w:customStyle="1" w:styleId="SubtitleChar">
    <w:name w:val="Subtitle Char"/>
    <w:basedOn w:val="DefaultParagraphFont"/>
    <w:link w:val="Subtitle"/>
    <w:uiPriority w:val="11"/>
    <w:rPr>
      <w:rFonts w:asciiTheme="majorHAnsi" w:eastAsiaTheme="majorEastAsia" w:hAnsiTheme="majorHAnsi"/>
      <w:sz w:val="24"/>
      <w:szCs w:val="24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character" w:styleId="Emphasis">
    <w:name w:val="Emphasis"/>
    <w:basedOn w:val="DefaultParagraphFont"/>
    <w:uiPriority w:val="20"/>
    <w:qFormat/>
    <w:rPr>
      <w:rFonts w:asciiTheme="minorHAnsi" w:hAnsiTheme="minorHAnsi"/>
      <w:b/>
      <w:i/>
      <w:iCs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Pr>
      <w:i/>
    </w:rPr>
  </w:style>
  <w:style w:type="character" w:customStyle="1" w:styleId="QuoteChar">
    <w:name w:val="Quote Char"/>
    <w:basedOn w:val="DefaultParagraphFont"/>
    <w:link w:val="Quote"/>
    <w:uiPriority w:val="29"/>
    <w:rPr>
      <w:i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ind w:left="720" w:right="720"/>
    </w:pPr>
    <w:rPr>
      <w:b/>
      <w:i/>
      <w:szCs w:val="22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b/>
      <w:i/>
      <w:sz w:val="24"/>
    </w:rPr>
  </w:style>
  <w:style w:type="character" w:styleId="SubtleEmphasis">
    <w:name w:val="Subtle Emphasis"/>
    <w:uiPriority w:val="19"/>
    <w:qFormat/>
    <w:rPr>
      <w:i/>
      <w:color w:val="5A5A5A" w:themeColor="text1" w:themeTint="A5"/>
    </w:rPr>
  </w:style>
  <w:style w:type="character" w:styleId="IntenseEmphasis">
    <w:name w:val="Intense Emphasis"/>
    <w:basedOn w:val="DefaultParagraphFont"/>
    <w:uiPriority w:val="21"/>
    <w:qFormat/>
    <w:rPr>
      <w:b/>
      <w:i/>
      <w:sz w:val="24"/>
      <w:szCs w:val="24"/>
      <w:u w:val="single"/>
    </w:rPr>
  </w:style>
  <w:style w:type="character" w:styleId="SubtleReference">
    <w:name w:val="Subtle Reference"/>
    <w:basedOn w:val="DefaultParagraphFont"/>
    <w:uiPriority w:val="31"/>
    <w:qFormat/>
    <w:rPr>
      <w:sz w:val="24"/>
      <w:szCs w:val="24"/>
      <w:u w:val="single"/>
    </w:rPr>
  </w:style>
  <w:style w:type="character" w:styleId="IntenseReference">
    <w:name w:val="Intense Reference"/>
    <w:basedOn w:val="DefaultParagraphFont"/>
    <w:uiPriority w:val="32"/>
    <w:qFormat/>
    <w:rPr>
      <w:b/>
      <w:sz w:val="24"/>
      <w:u w:val="single"/>
    </w:rPr>
  </w:style>
  <w:style w:type="character" w:styleId="BookTitle">
    <w:name w:val="Book Title"/>
    <w:basedOn w:val="DefaultParagraphFont"/>
    <w:uiPriority w:val="33"/>
    <w:qFormat/>
    <w:rPr>
      <w:rFonts w:asciiTheme="majorHAnsi" w:eastAsiaTheme="majorEastAsia" w:hAnsiTheme="majorHAnsi"/>
      <w:b/>
      <w:i/>
      <w:sz w:val="24"/>
      <w:szCs w:val="24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Ivan\AppData\Roaming\Microsoft\Templates\Classic%20(blank)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6E747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F7B615"/>
      </a:hlink>
      <a:folHlink>
        <a:srgbClr val="704404"/>
      </a:folHlink>
    </a:clrScheme>
    <a:fontScheme name="Office Classic">
      <a:majorFont>
        <a:latin typeface="Arial"/>
        <a:ea typeface=""/>
        <a:cs typeface=""/>
        <a:font script="Jpan" typeface="ＭＳ Ｐゴシック"/>
        <a:font script="Hang" typeface="돋움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Times New Roman"/>
        <a:ea typeface=""/>
        <a:cs typeface=""/>
        <a:font script="Jpan" typeface="ＭＳ Ｐ明朝"/>
        <a:font script="Hang" typeface="바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57000"/>
                <a:satMod val="101000"/>
              </a:schemeClr>
            </a:gs>
            <a:gs pos="50000">
              <a:schemeClr val="phClr">
                <a:lumMod val="137000"/>
                <a:satMod val="103000"/>
              </a:schemeClr>
            </a:gs>
            <a:gs pos="100000">
              <a:schemeClr val="phClr">
                <a:lumMod val="115000"/>
                <a:satMod val="109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18000"/>
              </a:schemeClr>
            </a:gs>
            <a:gs pos="50000">
              <a:schemeClr val="phClr">
                <a:satMod val="89000"/>
                <a:lumMod val="91000"/>
              </a:schemeClr>
            </a:gs>
            <a:gs pos="100000">
              <a:schemeClr val="phClr">
                <a:lumMod val="69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100000"/>
                <a:satMod val="100000"/>
                <a:shade val="0"/>
              </a:schemeClr>
            </a:gs>
            <a:gs pos="0">
              <a:scrgbClr r="0" g="0" b="0"/>
            </a:gs>
            <a:gs pos="100000">
              <a:schemeClr val="phClr">
                <a:shade val="100000"/>
                <a:satMod val="10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Props1.xml><?xml version="1.0" encoding="utf-8"?>
<ds:datastoreItem xmlns:ds="http://schemas.openxmlformats.org/officeDocument/2006/customXml" ds:itemID="{98C67539-F24C-4C1A-AAF3-F8BE4C7F82D7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Classic (blank).dotx</Template>
  <TotalTime>51</TotalTime>
  <Pages>8</Pages>
  <Words>369</Words>
  <Characters>2109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Classic</vt:lpstr>
    </vt:vector>
  </TitlesOfParts>
  <Company/>
  <LinksUpToDate>false</LinksUpToDate>
  <CharactersWithSpaces>2474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Classic</dc:title>
  <dc:creator>Ivan</dc:creator>
  <cp:keywords/>
  <cp:lastModifiedBy>Ivan</cp:lastModifiedBy>
  <cp:revision>7</cp:revision>
  <dcterms:created xsi:type="dcterms:W3CDTF">2018-09-21T18:48:00Z</dcterms:created>
  <dcterms:modified xsi:type="dcterms:W3CDTF">2018-09-26T16:29:00Z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TC027860379991</vt:lpwstr>
  </property>
</Properties>
</file>