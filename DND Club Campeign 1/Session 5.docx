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4B398A4A" w14:textId="7D0CE7D2" w:rsidR="00D73622" w:rsidRDefault="00D73622" w:rsidP="00D73622">
      <w:r>
        <w:t xml:space="preserve">The Amber papacy wants to launch an expedition into the mysterious ironwood. The guars however are refusing to provide protection for the expedition, but they will hire the party. </w:t>
      </w:r>
    </w:p>
    <w:p w14:paraId="732663AD" w14:textId="22CADA29" w:rsidR="00D73622" w:rsidRDefault="00D73622" w:rsidP="00D73622"/>
    <w:p w14:paraId="5B20298A" w14:textId="56DFFD05" w:rsidR="00D73622" w:rsidRDefault="00D73622" w:rsidP="00D73622">
      <w:r>
        <w:t xml:space="preserve">They will accompany 3 amber priests: Ella (kind, bright green eyes), </w:t>
      </w:r>
      <w:proofErr w:type="spellStart"/>
      <w:r>
        <w:t>Benk</w:t>
      </w:r>
      <w:proofErr w:type="spellEnd"/>
      <w:r>
        <w:t xml:space="preserve"> (tall, </w:t>
      </w:r>
      <w:r w:rsidR="00230FFC">
        <w:t>curious</w:t>
      </w:r>
      <w:r>
        <w:t xml:space="preserve">) and </w:t>
      </w:r>
      <w:proofErr w:type="spellStart"/>
      <w:r>
        <w:t>Donin</w:t>
      </w:r>
      <w:proofErr w:type="spellEnd"/>
      <w:r>
        <w:t xml:space="preserve"> (old</w:t>
      </w:r>
      <w:r w:rsidR="00230FFC">
        <w:t>, cautious</w:t>
      </w:r>
      <w:r>
        <w:t>)</w:t>
      </w:r>
    </w:p>
    <w:p w14:paraId="2AC0848A" w14:textId="01BEB2C6" w:rsidR="00754BCC" w:rsidRDefault="00854FA0" w:rsidP="00854FA0">
      <w:pPr>
        <w:pStyle w:val="Heading2"/>
      </w:pPr>
      <w:r>
        <w:t>Permanent Storm</w:t>
      </w:r>
    </w:p>
    <w:p w14:paraId="631A46FC" w14:textId="2B34D2AB" w:rsidR="00854FA0" w:rsidRDefault="00854FA0" w:rsidP="00854FA0">
      <w:r>
        <w:t xml:space="preserve">Dark clouds build over the road south of </w:t>
      </w:r>
      <w:proofErr w:type="spellStart"/>
      <w:r>
        <w:t>Nulvac</w:t>
      </w:r>
      <w:proofErr w:type="spellEnd"/>
      <w:r>
        <w:t xml:space="preserve">. Issues can arise from that. In one place the road is flooding and must be forded. </w:t>
      </w:r>
    </w:p>
    <w:p w14:paraId="2482C4A3" w14:textId="47BE64E0" w:rsidR="00854FA0" w:rsidRDefault="00854FA0" w:rsidP="00854FA0"/>
    <w:p w14:paraId="6E30C009" w14:textId="1D6D20AB" w:rsidR="00854FA0" w:rsidRDefault="00854FA0" w:rsidP="00854FA0">
      <w:r>
        <w:t>A Nano is using a storm generator that looks like a large balloon to feed power into a large pink crystal.</w:t>
      </w:r>
    </w:p>
    <w:p w14:paraId="7E8B002E" w14:textId="2CB27487" w:rsidR="00C374F1" w:rsidRDefault="00C374F1" w:rsidP="00854FA0">
      <w:pPr>
        <w:rPr>
          <w:i/>
        </w:rPr>
      </w:pPr>
      <w:r>
        <w:rPr>
          <w:i/>
        </w:rPr>
        <w:t xml:space="preserve">This crystal can be used to power the castle later if the party chooses to do so. </w:t>
      </w:r>
    </w:p>
    <w:p w14:paraId="6C91049E" w14:textId="1AC0BDC2" w:rsidR="005169A1" w:rsidRDefault="005169A1" w:rsidP="005169A1">
      <w:pPr>
        <w:pStyle w:val="Heading2"/>
      </w:pPr>
      <w:proofErr w:type="spellStart"/>
      <w:r>
        <w:t>C</w:t>
      </w:r>
      <w:r w:rsidRPr="005169A1">
        <w:t>ernunnos</w:t>
      </w:r>
      <w:proofErr w:type="spellEnd"/>
    </w:p>
    <w:p w14:paraId="500995B2" w14:textId="6A1D6B22" w:rsidR="005169A1" w:rsidRDefault="005169A1" w:rsidP="005169A1">
      <w:r>
        <w:t xml:space="preserve">In a clearing is a stone carving depicting a horned man meditating. Huge branches or antlers sprout from his head adorned with gold rings. He is accompanied by a few forest creatures, most prominently a serpent that also bears the same “horns”. </w:t>
      </w:r>
    </w:p>
    <w:p w14:paraId="3583F1E9" w14:textId="28A70EA9" w:rsidR="005169A1" w:rsidRDefault="005169A1" w:rsidP="005169A1"/>
    <w:p w14:paraId="266DC71E" w14:textId="0BE378FC" w:rsidR="005169A1" w:rsidRDefault="005169A1" w:rsidP="005169A1">
      <w:r>
        <w:t xml:space="preserve">If mentioned to the </w:t>
      </w:r>
      <w:proofErr w:type="spellStart"/>
      <w:r>
        <w:t>Culova</w:t>
      </w:r>
      <w:proofErr w:type="spellEnd"/>
      <w:r>
        <w:t xml:space="preserve">, </w:t>
      </w:r>
      <w:proofErr w:type="spellStart"/>
      <w:r>
        <w:t>Cernunnos</w:t>
      </w:r>
      <w:proofErr w:type="spellEnd"/>
      <w:r>
        <w:t xml:space="preserve"> was pushed out of the woods by </w:t>
      </w:r>
      <w:proofErr w:type="spellStart"/>
      <w:r>
        <w:t>Hestor</w:t>
      </w:r>
      <w:proofErr w:type="spellEnd"/>
      <w:r>
        <w:t xml:space="preserve"> and his whereabouts are currently unknown. There was once a </w:t>
      </w:r>
      <w:proofErr w:type="spellStart"/>
      <w:r>
        <w:t>Culova</w:t>
      </w:r>
      <w:proofErr w:type="spellEnd"/>
      <w:r>
        <w:t xml:space="preserve"> cult that worshipped the forest guardian, </w:t>
      </w:r>
      <w:r w:rsidR="000959A2">
        <w:t xml:space="preserve">but the cult collapsed centuries ago when the </w:t>
      </w:r>
      <w:proofErr w:type="spellStart"/>
      <w:r w:rsidR="000959A2">
        <w:t>Hestans</w:t>
      </w:r>
      <w:proofErr w:type="spellEnd"/>
      <w:r w:rsidR="000959A2">
        <w:t xml:space="preserve"> took up residence in the forest.</w:t>
      </w:r>
    </w:p>
    <w:p w14:paraId="30A523EE" w14:textId="4A6026C5" w:rsidR="000959A2" w:rsidRDefault="000959A2" w:rsidP="005169A1"/>
    <w:p w14:paraId="65BC2E14" w14:textId="119CEFD0" w:rsidR="000959A2" w:rsidRPr="000959A2" w:rsidRDefault="000959A2" w:rsidP="005169A1">
      <w:pPr>
        <w:rPr>
          <w:i/>
        </w:rPr>
      </w:pPr>
      <w:r>
        <w:rPr>
          <w:i/>
        </w:rPr>
        <w:t xml:space="preserve">This may come in later. In the beyond the PC’s may encounter a shape shifter who can take the form of a horned </w:t>
      </w:r>
      <w:proofErr w:type="spellStart"/>
      <w:r>
        <w:rPr>
          <w:i/>
        </w:rPr>
        <w:t>Queb</w:t>
      </w:r>
      <w:proofErr w:type="spellEnd"/>
      <w:r>
        <w:rPr>
          <w:i/>
        </w:rPr>
        <w:t>. Or I might find some other use for him.</w:t>
      </w:r>
    </w:p>
    <w:p w14:paraId="30EF6656" w14:textId="1AA3F1D5" w:rsidR="00C23DD0" w:rsidRDefault="00C23DD0" w:rsidP="00C23DD0">
      <w:pPr>
        <w:pStyle w:val="Heading2"/>
      </w:pPr>
      <w:r>
        <w:lastRenderedPageBreak/>
        <w:t>Tree Snake</w:t>
      </w:r>
    </w:p>
    <w:p w14:paraId="1E8132D3" w14:textId="4CA7B187" w:rsidR="00C23DD0" w:rsidRDefault="00C23DD0" w:rsidP="00C23DD0">
      <w:r>
        <w:rPr>
          <w:noProof/>
        </w:rPr>
        <w:drawing>
          <wp:inline distT="0" distB="0" distL="0" distR="0" wp14:anchorId="50EE7E3B" wp14:editId="686D8582">
            <wp:extent cx="5667375" cy="6181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lastRenderedPageBreak/>
        <w:t>If hit with conductive weapons, deal 6 damage.</w:t>
      </w:r>
    </w:p>
    <w:p w14:paraId="3F7B3A8E" w14:textId="72263D0F" w:rsidR="00C835BA" w:rsidRDefault="00E4497B" w:rsidP="00E4497B">
      <w:pPr>
        <w:pStyle w:val="Heading2"/>
      </w:pPr>
      <w:r>
        <w:t>Shadows and Mist</w:t>
      </w:r>
    </w:p>
    <w:p w14:paraId="4001576B" w14:textId="20ABDB97" w:rsidR="00E4497B" w:rsidRDefault="00E4497B" w:rsidP="00E4497B">
      <w:r>
        <w:t>In the fog of night shadows appear, humanoid but amorphous. They stand in the tree line watching. They move strangely but are not threatening</w:t>
      </w:r>
      <w:r w:rsidR="00DB1528">
        <w:t>.</w:t>
      </w:r>
      <w:r>
        <w:t xml:space="preserve"> </w:t>
      </w:r>
      <w:r w:rsidR="00DB1528">
        <w:t>They will eventually begin echoing words back, and then attempt to speak.</w:t>
      </w:r>
    </w:p>
    <w:p w14:paraId="16E3E907" w14:textId="406F7D73" w:rsidR="00DB1528" w:rsidRDefault="00DB1528" w:rsidP="00E4497B"/>
    <w:p w14:paraId="102C6F56" w14:textId="1FEF0493" w:rsidR="00DB1528" w:rsidRDefault="00DB1528" w:rsidP="00E4497B">
      <w:r>
        <w:t xml:space="preserve">They will mainly hit words like “Danger” and “Lost” and “Please” </w:t>
      </w:r>
    </w:p>
    <w:p w14:paraId="22CCC200" w14:textId="243B32B9" w:rsidR="00DB1528" w:rsidRDefault="00DB1528" w:rsidP="00E4497B"/>
    <w:p w14:paraId="0E15A9F1" w14:textId="7AD38928" w:rsidR="00DB1528" w:rsidRPr="00E4497B" w:rsidRDefault="00DB1528" w:rsidP="00E4497B">
      <w:r>
        <w:t xml:space="preserve">The people of </w:t>
      </w:r>
      <w:proofErr w:type="spellStart"/>
      <w:r>
        <w:t>Batos</w:t>
      </w:r>
      <w:proofErr w:type="spellEnd"/>
      <w:r>
        <w:t xml:space="preserve"> have a Nano who has been studying the shadows. He has seen another kind of shadow in the mist that seems to be a huge creature. He’s been working on a machine to allow people to cross into the plane these beings are on but needs many components. (Many of these can be found in the temple deep in the forest</w:t>
      </w:r>
      <w:r w:rsidR="00BC6590">
        <w:t>, he may also need info from someone in the dream sallow depending on how things are going</w:t>
      </w:r>
      <w:r>
        <w:t>).</w:t>
      </w:r>
    </w:p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65C0A352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2A465C21" w14:textId="68492192" w:rsidR="00DB1528" w:rsidRDefault="00DB1528" w:rsidP="00230FFC"/>
    <w:p w14:paraId="5899D819" w14:textId="79967DA8" w:rsidR="00DB1528" w:rsidRDefault="00DB1528" w:rsidP="00230FFC">
      <w:r>
        <w:t xml:space="preserve">They have a town called </w:t>
      </w:r>
      <w:proofErr w:type="spellStart"/>
      <w:r>
        <w:t>Zeela</w:t>
      </w:r>
      <w:proofErr w:type="spellEnd"/>
      <w:r>
        <w:t xml:space="preserve"> that exists in the shadow of the great step pyramid.</w:t>
      </w:r>
    </w:p>
    <w:p w14:paraId="1D5F866D" w14:textId="58A6A6DC" w:rsidR="00DB1528" w:rsidRDefault="00DB1528" w:rsidP="00230FFC">
      <w:r>
        <w:lastRenderedPageBreak/>
        <w:t xml:space="preserve">Johann may be able to convince them that he wants to ascend which will allow access to the </w:t>
      </w:r>
      <w:proofErr w:type="spellStart"/>
      <w:r>
        <w:t>labarynth</w:t>
      </w:r>
      <w:proofErr w:type="spellEnd"/>
      <w:r>
        <w:t>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77777777" w:rsidR="005560FF" w:rsidRPr="00230FFC" w:rsidRDefault="005560FF" w:rsidP="00230FFC"/>
    <w:p w14:paraId="59AC8662" w14:textId="33E03378" w:rsidR="00924AE1" w:rsidRDefault="00C835BA" w:rsidP="00924AE1">
      <w:pPr>
        <w:pStyle w:val="Heading1"/>
      </w:pPr>
      <w:proofErr w:type="spellStart"/>
      <w:r>
        <w:lastRenderedPageBreak/>
        <w:t>Batos</w:t>
      </w:r>
      <w:proofErr w:type="spellEnd"/>
    </w:p>
    <w:p w14:paraId="3B235E28" w14:textId="595CD551" w:rsidR="00C835BA" w:rsidRPr="00C835BA" w:rsidRDefault="00854FA0" w:rsidP="00C835BA">
      <w:r>
        <w:t xml:space="preserve">A town in the woods created by </w:t>
      </w:r>
      <w:proofErr w:type="spellStart"/>
      <w:r>
        <w:t>Culova</w:t>
      </w:r>
      <w:proofErr w:type="spellEnd"/>
    </w:p>
    <w:p w14:paraId="3A239EEC" w14:textId="019D328B" w:rsidR="00230FFC" w:rsidRDefault="00230FFC" w:rsidP="00230FFC">
      <w:pPr>
        <w:pStyle w:val="Heading1"/>
      </w:pPr>
      <w:r>
        <w:t>Back in Town</w:t>
      </w:r>
    </w:p>
    <w:p w14:paraId="12EE160B" w14:textId="77777777" w:rsidR="005169A1" w:rsidRDefault="005169A1" w:rsidP="005169A1">
      <w:pPr>
        <w:pStyle w:val="Heading2"/>
      </w:pPr>
      <w:r>
        <w:t>Hermit from the Beyond (</w:t>
      </w:r>
      <w:proofErr w:type="spellStart"/>
      <w:r>
        <w:t>Lugus</w:t>
      </w:r>
      <w:proofErr w:type="spellEnd"/>
      <w:r>
        <w:t>)</w:t>
      </w:r>
    </w:p>
    <w:p w14:paraId="52D068AA" w14:textId="77777777" w:rsidR="005169A1" w:rsidRDefault="005169A1" w:rsidP="005169A1">
      <w:r>
        <w:t>He tells stories about the beanstalk and the jack who’s said to have reached the top. He wears a cloak and does not show his face. He also speaks of a great desert in the beyond where floating ships sail. He came through the northern pass.</w:t>
      </w:r>
    </w:p>
    <w:p w14:paraId="204C12F7" w14:textId="77777777" w:rsidR="005169A1" w:rsidRDefault="005169A1" w:rsidP="005169A1"/>
    <w:p w14:paraId="2180452E" w14:textId="77777777" w:rsidR="005169A1" w:rsidRDefault="005169A1" w:rsidP="005169A1">
      <w:r>
        <w:t>Metal detectors will be set off by him. Under his cloak he is a decrepit android who has lived for at least one age, but his memory is not good that far back.</w:t>
      </w:r>
    </w:p>
    <w:p w14:paraId="50EAB912" w14:textId="77777777" w:rsidR="005169A1" w:rsidRDefault="005169A1" w:rsidP="005169A1"/>
    <w:p w14:paraId="06A8C083" w14:textId="1A1B8462" w:rsidR="005169A1" w:rsidRPr="005169A1" w:rsidRDefault="005169A1" w:rsidP="005169A1">
      <w:r>
        <w:t xml:space="preserve">He may also mention </w:t>
      </w:r>
      <w:proofErr w:type="spellStart"/>
      <w:r>
        <w:t>Kal’Asul</w:t>
      </w:r>
      <w:proofErr w:type="spellEnd"/>
      <w:r>
        <w:t>, though he has never been there (too much water). He knows little about the city except that it is beyond Dragon’s Pass.</w:t>
      </w:r>
    </w:p>
    <w:p w14:paraId="53D94AE3" w14:textId="60EAD002" w:rsidR="00A31EE9" w:rsidRDefault="00854FA0" w:rsidP="005169A1">
      <w:pPr>
        <w:pStyle w:val="Heading2"/>
      </w:pPr>
      <w:r>
        <w:t>Rumors</w:t>
      </w:r>
    </w:p>
    <w:p w14:paraId="2B3AD417" w14:textId="33015703" w:rsidR="00854FA0" w:rsidRDefault="00854FA0" w:rsidP="00854FA0">
      <w:pPr>
        <w:pStyle w:val="ListParagraph"/>
        <w:numPr>
          <w:ilvl w:val="0"/>
          <w:numId w:val="11"/>
        </w:numPr>
      </w:pPr>
      <w:r>
        <w:t>Ghosts at Specter’s Peak</w:t>
      </w:r>
    </w:p>
    <w:p w14:paraId="5573ED9F" w14:textId="77282302" w:rsidR="00B17039" w:rsidRDefault="00B17039" w:rsidP="00854FA0">
      <w:pPr>
        <w:pStyle w:val="ListParagraph"/>
        <w:numPr>
          <w:ilvl w:val="0"/>
          <w:numId w:val="11"/>
        </w:numPr>
      </w:pPr>
      <w:r>
        <w:t xml:space="preserve">The great knight </w:t>
      </w:r>
      <w:proofErr w:type="spellStart"/>
      <w:r>
        <w:t>Chulainn</w:t>
      </w:r>
      <w:proofErr w:type="spellEnd"/>
    </w:p>
    <w:p w14:paraId="59D3F23F" w14:textId="77777777" w:rsidR="00B17039" w:rsidRDefault="00B17039" w:rsidP="00854FA0">
      <w:pPr>
        <w:pStyle w:val="ListParagraph"/>
        <w:numPr>
          <w:ilvl w:val="0"/>
          <w:numId w:val="11"/>
        </w:numPr>
      </w:pPr>
      <w:bookmarkStart w:id="0" w:name="_GoBack"/>
      <w:bookmarkEnd w:id="0"/>
    </w:p>
    <w:p w14:paraId="4618708F" w14:textId="7BA345ED" w:rsidR="00854FA0" w:rsidRDefault="00C374F1" w:rsidP="00C374F1">
      <w:pPr>
        <w:pStyle w:val="Heading1"/>
      </w:pPr>
      <w:r>
        <w:t>Crafting</w:t>
      </w:r>
    </w:p>
    <w:p w14:paraId="41BE9F6A" w14:textId="391330DB" w:rsidR="00C374F1" w:rsidRDefault="00C374F1" w:rsidP="00C374F1">
      <w:pPr>
        <w:pStyle w:val="Heading2"/>
      </w:pPr>
      <w:r>
        <w:t>Lightning Staff</w:t>
      </w:r>
    </w:p>
    <w:p w14:paraId="30460645" w14:textId="3D0283FF" w:rsidR="00C374F1" w:rsidRDefault="00C374F1" w:rsidP="00C374F1">
      <w:pPr>
        <w:pStyle w:val="ListParagraph"/>
        <w:numPr>
          <w:ilvl w:val="0"/>
          <w:numId w:val="12"/>
        </w:numPr>
      </w:pPr>
      <w:r>
        <w:t>Pink Charge Crystal</w:t>
      </w:r>
    </w:p>
    <w:p w14:paraId="248E9425" w14:textId="2D774759" w:rsidR="00C374F1" w:rsidRDefault="00C374F1" w:rsidP="00C374F1">
      <w:pPr>
        <w:pStyle w:val="ListParagraph"/>
        <w:numPr>
          <w:ilvl w:val="0"/>
          <w:numId w:val="12"/>
        </w:numPr>
      </w:pPr>
      <w:r>
        <w:t>20 shins</w:t>
      </w:r>
    </w:p>
    <w:p w14:paraId="53F8E418" w14:textId="432A8C56" w:rsidR="00C374F1" w:rsidRDefault="005F3F93" w:rsidP="00C374F1">
      <w:pPr>
        <w:pStyle w:val="ListParagraph"/>
        <w:numPr>
          <w:ilvl w:val="0"/>
          <w:numId w:val="12"/>
        </w:numPr>
      </w:pPr>
      <w:r>
        <w:t>3</w:t>
      </w:r>
      <w:r w:rsidR="00C374F1">
        <w:t xml:space="preserve"> XP</w:t>
      </w:r>
    </w:p>
    <w:p w14:paraId="241C201F" w14:textId="2D66FDE7" w:rsidR="00C374F1" w:rsidRDefault="00C374F1" w:rsidP="00C374F1">
      <w:pPr>
        <w:pStyle w:val="ListParagraph"/>
        <w:numPr>
          <w:ilvl w:val="0"/>
          <w:numId w:val="12"/>
        </w:numPr>
      </w:pPr>
      <w:r>
        <w:t>A conductive rod of some kind</w:t>
      </w:r>
    </w:p>
    <w:p w14:paraId="63274123" w14:textId="7D24E431" w:rsidR="00C374F1" w:rsidRDefault="00C374F1" w:rsidP="00C374F1">
      <w:pPr>
        <w:pStyle w:val="ListParagraph"/>
        <w:numPr>
          <w:ilvl w:val="0"/>
          <w:numId w:val="12"/>
        </w:numPr>
      </w:pPr>
      <w:r>
        <w:t>An ark capacitor</w:t>
      </w:r>
    </w:p>
    <w:p w14:paraId="5D295544" w14:textId="0C5BAEEC" w:rsidR="00C374F1" w:rsidRDefault="00C374F1" w:rsidP="00C374F1">
      <w:pPr>
        <w:rPr>
          <w:i/>
        </w:rPr>
      </w:pPr>
      <w:r>
        <w:rPr>
          <w:i/>
        </w:rPr>
        <w:t>Range: Short</w:t>
      </w:r>
    </w:p>
    <w:p w14:paraId="34524CD5" w14:textId="5BE7121F" w:rsidR="00C374F1" w:rsidRDefault="00C374F1" w:rsidP="00C374F1">
      <w:pPr>
        <w:rPr>
          <w:i/>
        </w:rPr>
      </w:pPr>
      <w:r>
        <w:rPr>
          <w:i/>
        </w:rPr>
        <w:t>Damage: 4 (electric)</w:t>
      </w:r>
    </w:p>
    <w:sectPr w:rsidR="00C37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6344"/>
    <w:multiLevelType w:val="hybridMultilevel"/>
    <w:tmpl w:val="CBD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808A2"/>
    <w:multiLevelType w:val="hybridMultilevel"/>
    <w:tmpl w:val="C258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62"/>
    <w:rsid w:val="00010559"/>
    <w:rsid w:val="00027968"/>
    <w:rsid w:val="00061A0D"/>
    <w:rsid w:val="0006613D"/>
    <w:rsid w:val="00094ECF"/>
    <w:rsid w:val="000959A2"/>
    <w:rsid w:val="00097C15"/>
    <w:rsid w:val="001E0E0C"/>
    <w:rsid w:val="001E5C34"/>
    <w:rsid w:val="00230FFC"/>
    <w:rsid w:val="002430D2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169A1"/>
    <w:rsid w:val="005560FF"/>
    <w:rsid w:val="00587EA4"/>
    <w:rsid w:val="005F3F93"/>
    <w:rsid w:val="00615E26"/>
    <w:rsid w:val="00657584"/>
    <w:rsid w:val="0068150D"/>
    <w:rsid w:val="006937F5"/>
    <w:rsid w:val="006942C8"/>
    <w:rsid w:val="006B119A"/>
    <w:rsid w:val="00700B28"/>
    <w:rsid w:val="0070766A"/>
    <w:rsid w:val="00722BDD"/>
    <w:rsid w:val="00754BCC"/>
    <w:rsid w:val="00796FC5"/>
    <w:rsid w:val="0085088A"/>
    <w:rsid w:val="00854FA0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15292"/>
    <w:rsid w:val="00A22E84"/>
    <w:rsid w:val="00A31EE9"/>
    <w:rsid w:val="00A32616"/>
    <w:rsid w:val="00A52524"/>
    <w:rsid w:val="00A603D9"/>
    <w:rsid w:val="00A60E3A"/>
    <w:rsid w:val="00A731E8"/>
    <w:rsid w:val="00AD482B"/>
    <w:rsid w:val="00B17039"/>
    <w:rsid w:val="00B35590"/>
    <w:rsid w:val="00B55102"/>
    <w:rsid w:val="00BA6EF8"/>
    <w:rsid w:val="00BB6B31"/>
    <w:rsid w:val="00BC6590"/>
    <w:rsid w:val="00BE0F83"/>
    <w:rsid w:val="00C23DD0"/>
    <w:rsid w:val="00C374F1"/>
    <w:rsid w:val="00C566F1"/>
    <w:rsid w:val="00C6355F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B1528"/>
    <w:rsid w:val="00DD3E8E"/>
    <w:rsid w:val="00E17D63"/>
    <w:rsid w:val="00E310E2"/>
    <w:rsid w:val="00E4497B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93</TotalTime>
  <Pages>1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12</cp:revision>
  <dcterms:created xsi:type="dcterms:W3CDTF">2018-09-21T18:48:00Z</dcterms:created>
  <dcterms:modified xsi:type="dcterms:W3CDTF">2018-09-28T15:53:00Z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